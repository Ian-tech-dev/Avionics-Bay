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D06B1A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022475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D06B1A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Part1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D06B1A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Friday, August 16, 2024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D06B1A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:rsidR="00B77317" w:rsidRPr="006A441F" w:rsidRDefault="00D06B1A" w:rsidP="00D06B1A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D06B1A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D06B1A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74726604" w:history="1">
                        <w:r w:rsidR="00D06B1A" w:rsidRPr="001353C1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D06B1A">
                          <w:rPr>
                            <w:noProof/>
                            <w:webHidden/>
                          </w:rPr>
                          <w:tab/>
                        </w:r>
                        <w:r w:rsidR="00D06B1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D06B1A">
                          <w:rPr>
                            <w:noProof/>
                            <w:webHidden/>
                          </w:rPr>
                          <w:instrText xml:space="preserve"> PAGEREF _Toc174726604 \h </w:instrText>
                        </w:r>
                        <w:r w:rsidR="00D06B1A">
                          <w:rPr>
                            <w:noProof/>
                            <w:webHidden/>
                          </w:rPr>
                        </w:r>
                        <w:r w:rsidR="00D06B1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D06B1A">
                          <w:rPr>
                            <w:noProof/>
                            <w:webHidden/>
                          </w:rPr>
                          <w:t>1</w:t>
                        </w:r>
                        <w:r w:rsidR="00D06B1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06B1A" w:rsidRDefault="00D06B1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4726605" w:history="1">
                        <w:r w:rsidRPr="001353C1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_Toc174726605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06B1A" w:rsidRDefault="00D06B1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4726606" w:history="1">
                        <w:r w:rsidRPr="001353C1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_Toc174726606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06B1A" w:rsidRDefault="00D06B1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4726607" w:history="1">
                        <w:r w:rsidRPr="001353C1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_Toc174726607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06B1A" w:rsidRDefault="00D06B1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4726608" w:history="1">
                        <w:r w:rsidRPr="001353C1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_Toc174726608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06B1A" w:rsidRDefault="00D06B1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4726609" w:history="1">
                        <w:r w:rsidRPr="001353C1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_Toc174726609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06B1A" w:rsidRDefault="00D06B1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4726610" w:history="1">
                        <w:r w:rsidRPr="001353C1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_Toc174726610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06B1A" w:rsidRDefault="00D06B1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4726611" w:history="1">
                        <w:r w:rsidRPr="001353C1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_Toc174726611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06B1A" w:rsidRDefault="00D06B1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4726612" w:history="1">
                        <w:r w:rsidRPr="001353C1">
                          <w:rPr>
                            <w:rStyle w:val="Hyperlink"/>
                            <w:noProof/>
                          </w:rPr>
                          <w:t>Interaction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_Toc174726612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06B1A" w:rsidRDefault="00D06B1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4726613" w:history="1">
                        <w:r w:rsidRPr="001353C1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_Toc174726613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06B1A" w:rsidRDefault="00D06B1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4726614" w:history="1">
                        <w:r w:rsidRPr="001353C1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_Toc174726614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06B1A" w:rsidRDefault="00D06B1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4726615" w:history="1">
                        <w:r w:rsidRPr="001353C1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_Toc174726615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06B1A" w:rsidRDefault="00D06B1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4726616" w:history="1">
                        <w:r w:rsidRPr="001353C1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_Toc174726616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06B1A" w:rsidRDefault="00D06B1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4726617" w:history="1">
                        <w:r w:rsidRPr="001353C1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_Toc174726617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06B1A" w:rsidRDefault="00D06B1A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74726618" w:history="1">
                        <w:r w:rsidRPr="001353C1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_Toc174726618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D06B1A" w:rsidP="00C27B5D">
            <w:pPr>
              <w:pStyle w:val="Heading1"/>
              <w:outlineLvl w:val="0"/>
            </w:pPr>
            <w:bookmarkStart w:id="0" w:name="_Toc174726604"/>
            <w:r>
              <w:t>Description</w:t>
            </w:r>
            <w:bookmarkEnd w:id="0"/>
          </w:p>
          <w:p w:rsidR="00F448BC" w:rsidRPr="00E65D6E" w:rsidRDefault="00D06B1A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D06B1A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174726605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D06B1A" w:rsidP="00FF408C">
            <w:pPr>
              <w:pStyle w:val="Heading1"/>
              <w:outlineLvl w:val="0"/>
            </w:pPr>
            <w:bookmarkStart w:id="5" w:name="_Toc174726606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D06B1A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3288030"/>
                              <wp:effectExtent l="0" t="0" r="3810" b="762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2880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D06B1A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Part1</w:t>
                  </w:r>
                </w:p>
                <w:p w:rsidR="00C16188" w:rsidRDefault="00D06B1A" w:rsidP="00D06B1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D06B1A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D06B1A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D06B1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D06B1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D06B1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D06B1A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Fillet2</w:t>
                  </w:r>
                </w:p>
                <w:p w:rsidR="004B3022" w:rsidRPr="0044448A" w:rsidRDefault="00D06B1A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960755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607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D06B1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06B1A" w:rsidRDefault="00D06B1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Mass:6.91483e-05 kg</w:t>
                  </w:r>
                </w:p>
                <w:p w:rsidR="00D06B1A" w:rsidRDefault="00D06B1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Volume:6.01289e-08 m^3</w:t>
                  </w:r>
                </w:p>
                <w:p w:rsidR="00D06B1A" w:rsidRDefault="00D06B1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Density:1,150 kg/m^3</w:t>
                  </w:r>
                </w:p>
                <w:p w:rsidR="00D06B1A" w:rsidRDefault="00D06B1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Weight:0.000677653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06B1A" w:rsidRDefault="00D06B1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D06B1A" w:rsidP="00B35001">
            <w:pPr>
              <w:pStyle w:val="Heading1"/>
              <w:outlineLvl w:val="0"/>
            </w:pPr>
            <w:bookmarkStart w:id="6" w:name="_Toc174726607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1"/>
              <w:gridCol w:w="5383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D06B1A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D06B1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D06B1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D06B1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D06B1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D06B1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D06B1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D06B1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06B1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D06B1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06B1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06B1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06B1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D06B1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D06B1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D06B1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06B1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06B1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(c:\users\hp\appdata\local\temp)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D06B1A" w:rsidP="000A7C6B">
            <w:pPr>
              <w:pStyle w:val="Heading1"/>
              <w:outlineLvl w:val="0"/>
            </w:pPr>
            <w:bookmarkStart w:id="7" w:name="_Toc174726608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D06B1A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D06B1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D06B1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D06B1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D06B1A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D06B1A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D06B1A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174726609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D06B1A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D06B1A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D06B1A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D06B1A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170305"/>
                        <wp:effectExtent l="0" t="0" r="635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170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D06B1A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D06B1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Nylon 101</w:t>
                        </w:r>
                      </w:p>
                    </w:tc>
                  </w:tr>
                  <w:tr w:rsidR="00D06B1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06B1A" w:rsidRDefault="00D06B1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06B1A" w:rsidRDefault="00D06B1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D06B1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06B1A" w:rsidRDefault="00D06B1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06B1A" w:rsidRDefault="00D06B1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D06B1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06B1A" w:rsidRDefault="00D06B1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06B1A" w:rsidRDefault="00D06B1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6e+07 N/m^2</w:t>
                        </w:r>
                      </w:p>
                    </w:tc>
                  </w:tr>
                  <w:tr w:rsidR="00D06B1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06B1A" w:rsidRDefault="00D06B1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06B1A" w:rsidRDefault="00D06B1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7.92897e+07 N/m^2</w:t>
                        </w:r>
                      </w:p>
                    </w:tc>
                  </w:tr>
                  <w:tr w:rsidR="00D06B1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06B1A" w:rsidRDefault="00D06B1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06B1A" w:rsidRDefault="00D06B1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1e+09 N/m^2</w:t>
                        </w:r>
                      </w:p>
                    </w:tc>
                  </w:tr>
                  <w:tr w:rsidR="00D06B1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06B1A" w:rsidRDefault="00D06B1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06B1A" w:rsidRDefault="00D06B1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  </w:t>
                        </w:r>
                      </w:p>
                    </w:tc>
                  </w:tr>
                  <w:tr w:rsidR="00D06B1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06B1A" w:rsidRDefault="00D06B1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06B1A" w:rsidRDefault="00D06B1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1,150 kg/m^3</w:t>
                        </w:r>
                      </w:p>
                    </w:tc>
                  </w:tr>
                  <w:tr w:rsidR="00D06B1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06B1A" w:rsidRDefault="00D06B1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06B1A" w:rsidRDefault="00D06B1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1e-06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D06B1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1(Fillet2)(Part1)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D06B1A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D06B1A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174726610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D06B1A" w:rsidTr="00BF11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D06B1A" w:rsidRPr="004E282D" w:rsidRDefault="00D06B1A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D06B1A" w:rsidRPr="004E282D" w:rsidRDefault="00D06B1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D06B1A" w:rsidRPr="004E282D" w:rsidRDefault="00D06B1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D06B1A" w:rsidTr="00B2661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D06B1A" w:rsidRPr="00AD5FBA" w:rsidRDefault="00D06B1A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D06B1A" w:rsidRPr="006208CB" w:rsidRDefault="00D06B1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089025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89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D06B1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D06B1A" w:rsidRPr="00BE6656" w:rsidRDefault="00D06B1A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D06B1A" w:rsidRPr="00154A1A" w:rsidRDefault="00D06B1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D06B1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06B1A" w:rsidRDefault="00D06B1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06B1A" w:rsidRDefault="00D06B1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D06B1A" w:rsidRPr="004C6DEB" w:rsidRDefault="00D06B1A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D06B1A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D06B1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D06B1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D06B1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D06B1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D06B1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D06B1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D06B1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-1.16415e-05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D06B1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-95.0035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D06B1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-0.0192581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D06B1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95.0035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D06B1A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D06B1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D06B1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D06B1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D06B1A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D06B1A" w:rsidTr="0069223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D06B1A" w:rsidRPr="004E282D" w:rsidRDefault="00D06B1A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D06B1A" w:rsidRPr="004E282D" w:rsidRDefault="00D06B1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D06B1A" w:rsidRPr="004E282D" w:rsidRDefault="00D06B1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D06B1A" w:rsidTr="00A32D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D06B1A" w:rsidRPr="00F42DD1" w:rsidRDefault="00D06B1A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D06B1A" w:rsidRPr="006208CB" w:rsidRDefault="00D06B1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172210"/>
                        <wp:effectExtent l="0" t="0" r="0" b="889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722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D06B1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D06B1A" w:rsidRPr="00BE6656" w:rsidRDefault="00D06B1A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D06B1A" w:rsidRPr="00B77EA3" w:rsidRDefault="00D06B1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face(s), 1 plane(s)</w:t>
                        </w:r>
                      </w:p>
                    </w:tc>
                  </w:tr>
                  <w:tr w:rsidR="00D06B1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06B1A" w:rsidRDefault="00D06B1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06B1A" w:rsidRDefault="00D06B1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Top Plane</w:t>
                        </w:r>
                      </w:p>
                    </w:tc>
                  </w:tr>
                  <w:tr w:rsidR="00D06B1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06B1A" w:rsidRDefault="00D06B1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06B1A" w:rsidRDefault="00D06B1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D06B1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06B1A" w:rsidRDefault="00D06B1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06B1A" w:rsidRDefault="00D06B1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95 N</w:t>
                        </w:r>
                      </w:p>
                    </w:tc>
                  </w:tr>
                </w:tbl>
                <w:p w:rsidR="00D06B1A" w:rsidRDefault="00D06B1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174726611"/>
            <w:r w:rsidR="00D06B1A">
              <w:t>Connector Definitions</w:t>
            </w:r>
            <w:bookmarkEnd w:id="13"/>
          </w:p>
          <w:p w:rsidR="00132707" w:rsidRDefault="00D06B1A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D72EE8" w:rsidRDefault="00D72EE8" w:rsidP="00D72EE8"/>
          <w:p w:rsidR="00D72EE8" w:rsidRPr="009C0A33" w:rsidRDefault="00D72EE8" w:rsidP="00D72EE8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D06B1A" w:rsidP="000A7C6B">
            <w:pPr>
              <w:pStyle w:val="Heading1"/>
              <w:outlineLvl w:val="0"/>
            </w:pPr>
            <w:bookmarkStart w:id="14" w:name="_Toc174726612"/>
            <w:r>
              <w:t>Interaction Information</w:t>
            </w:r>
            <w:bookmarkEnd w:id="14"/>
          </w:p>
          <w:p w:rsidR="00104BD8" w:rsidRDefault="00D06B1A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D06B1A" w:rsidP="000A7C6B">
            <w:pPr>
              <w:pStyle w:val="Heading1"/>
              <w:outlineLvl w:val="0"/>
            </w:pPr>
            <w:bookmarkStart w:id="15" w:name="_Toc174726613"/>
            <w:r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D06B1A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D06B1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D06B1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Blended curvature-based mesh</w:t>
                  </w:r>
                </w:p>
              </w:tc>
            </w:tr>
            <w:tr w:rsidR="00D06B1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D06B1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0.391984 mm</w:t>
                  </w:r>
                </w:p>
              </w:tc>
            </w:tr>
            <w:tr w:rsidR="00D06B1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0.13066 mm</w:t>
                  </w:r>
                </w:p>
              </w:tc>
            </w:tr>
            <w:tr w:rsidR="00D06B1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D06B1A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D06B1A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D06B1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13469</w:t>
                  </w:r>
                </w:p>
              </w:tc>
            </w:tr>
            <w:tr w:rsidR="00D06B1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8746</w:t>
                  </w:r>
                </w:p>
              </w:tc>
            </w:tr>
            <w:tr w:rsidR="00D06B1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3.1697</w:t>
                  </w:r>
                </w:p>
              </w:tc>
            </w:tr>
            <w:tr w:rsidR="00D06B1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99.9</w:t>
                  </w:r>
                </w:p>
              </w:tc>
            </w:tr>
            <w:tr w:rsidR="00D06B1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D06B1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D06B1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D06B1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06B1A" w:rsidRDefault="00D06B1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CYCLOTRON</w:t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D06B1A" w:rsidP="000A7C6B">
            <w:pPr>
              <w:pStyle w:val="Heading1"/>
              <w:outlineLvl w:val="0"/>
            </w:pPr>
            <w:bookmarkStart w:id="16" w:name="_Toc174726614"/>
            <w:r>
              <w:lastRenderedPageBreak/>
              <w:t>Sensor Details</w:t>
            </w:r>
            <w:bookmarkEnd w:id="16"/>
          </w:p>
          <w:p w:rsidR="002C53F9" w:rsidRPr="00F077CB" w:rsidRDefault="00D06B1A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D06B1A" w:rsidP="000A7C6B">
            <w:pPr>
              <w:pStyle w:val="Heading1"/>
              <w:outlineLvl w:val="0"/>
            </w:pPr>
            <w:bookmarkStart w:id="17" w:name="_Toc174726615"/>
            <w:r>
              <w:t>Resultant Forces</w:t>
            </w:r>
            <w:bookmarkEnd w:id="17"/>
          </w:p>
          <w:p w:rsidR="005F5B79" w:rsidRPr="000B04D4" w:rsidRDefault="00D06B1A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D06B1A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D06B1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D06B1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D06B1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D06B1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D06B1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06B1A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06B1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06B1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-1.16415e-05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06B1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-95.0035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06B1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-0.0192581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06B1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95.0035</w:t>
                  </w:r>
                </w:p>
              </w:tc>
            </w:tr>
          </w:tbl>
          <w:p w:rsidR="005F5B79" w:rsidRPr="000B04D4" w:rsidRDefault="00D06B1A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D06B1A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D06B1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D06B1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D06B1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D06B1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D06B1A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06B1A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06B1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06B1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06B1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06B1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06B1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C6072D" w:rsidRPr="000B04D4" w:rsidRDefault="00D06B1A" w:rsidP="00C6072D">
            <w:pPr>
              <w:pStyle w:val="Heading2"/>
              <w:outlineLvl w:val="1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:rsidTr="00671D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D06B1A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D06B1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D06B1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D06B1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D06B1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D06B1A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671D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D06B1A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D06B1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D06B1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D06B1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D06B1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D06B1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C6072D" w:rsidRPr="000B04D4" w:rsidRDefault="00D06B1A" w:rsidP="00C6072D">
            <w:pPr>
              <w:pStyle w:val="Heading2"/>
              <w:outlineLvl w:val="1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:rsidTr="00671D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D06B1A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D06B1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D06B1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D06B1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D06B1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D06B1A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671D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D06B1A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D06B1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D06B1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D06B1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D06B1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D06B1A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D06B1A" w:rsidRDefault="00D06B1A" w:rsidP="00D06B1A">
            <w:pPr>
              <w:pStyle w:val="Heading1"/>
            </w:pPr>
            <w:bookmarkStart w:id="21" w:name="_Toc174726616"/>
            <w:r>
              <w:t>Beams</w:t>
            </w:r>
            <w:bookmarkEnd w:id="21"/>
          </w:p>
          <w:p w:rsidR="00EC2432" w:rsidRDefault="00D06B1A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D06B1A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174726617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334"/>
              <w:gridCol w:w="2889"/>
              <w:gridCol w:w="2776"/>
              <w:gridCol w:w="2755"/>
            </w:tblGrid>
            <w:tr w:rsidR="00D06B1A" w:rsidTr="00682B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06B1A" w:rsidRDefault="00D06B1A" w:rsidP="00682BFB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06B1A" w:rsidRDefault="00D06B1A" w:rsidP="00682BF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06B1A" w:rsidRDefault="00D06B1A" w:rsidP="00682BF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D06B1A" w:rsidRDefault="00D06B1A" w:rsidP="00682BF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D06B1A" w:rsidTr="00682B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06B1A" w:rsidRPr="004D2956" w:rsidRDefault="00D06B1A" w:rsidP="00682BF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06B1A" w:rsidRPr="004D2956" w:rsidRDefault="00D06B1A" w:rsidP="00682B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06B1A" w:rsidRDefault="00D06B1A" w:rsidP="00682B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3.371e+05N/m^2</w:t>
                  </w:r>
                </w:p>
                <w:p w:rsidR="00D06B1A" w:rsidRPr="004D2956" w:rsidRDefault="00D06B1A" w:rsidP="00682B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06B1A" w:rsidRDefault="00D06B1A" w:rsidP="00682B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1.031e+08N/m^2</w:t>
                  </w:r>
                </w:p>
                <w:p w:rsidR="00D06B1A" w:rsidRPr="004D2956" w:rsidRDefault="00D06B1A" w:rsidP="00682B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13118</w:t>
                  </w:r>
                </w:p>
              </w:tc>
            </w:tr>
            <w:tr w:rsidR="00D06B1A" w:rsidTr="00682BF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06B1A" w:rsidRDefault="00D06B1A" w:rsidP="00682BF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599180"/>
                        <wp:effectExtent l="0" t="0" r="0" b="127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9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06B1A" w:rsidRPr="004D2956" w:rsidRDefault="00D06B1A" w:rsidP="00682BF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Part1-Static 1-Stress-Stress1</w:t>
                  </w:r>
                </w:p>
              </w:tc>
            </w:tr>
          </w:tbl>
          <w:p w:rsidR="00D06B1A" w:rsidRDefault="00D06B1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56"/>
              <w:gridCol w:w="3302"/>
              <w:gridCol w:w="2550"/>
              <w:gridCol w:w="2146"/>
            </w:tblGrid>
            <w:tr w:rsidR="00D06B1A" w:rsidTr="00682B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06B1A" w:rsidRDefault="00D06B1A" w:rsidP="00682BFB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06B1A" w:rsidRDefault="00D06B1A" w:rsidP="00682BF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06B1A" w:rsidRDefault="00D06B1A" w:rsidP="00682BF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D06B1A" w:rsidRDefault="00D06B1A" w:rsidP="00682BF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D06B1A" w:rsidTr="00682B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06B1A" w:rsidRPr="004D2956" w:rsidRDefault="00D06B1A" w:rsidP="00682BF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06B1A" w:rsidRPr="004D2956" w:rsidRDefault="00D06B1A" w:rsidP="00682B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06B1A" w:rsidRDefault="00D06B1A" w:rsidP="00682B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:rsidR="00D06B1A" w:rsidRPr="004D2956" w:rsidRDefault="00D06B1A" w:rsidP="00682B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06B1A" w:rsidRDefault="00D06B1A" w:rsidP="00682B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4.308e-01mm</w:t>
                  </w:r>
                </w:p>
                <w:p w:rsidR="00D06B1A" w:rsidRPr="004D2956" w:rsidRDefault="00D06B1A" w:rsidP="00682B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330</w:t>
                  </w:r>
                </w:p>
              </w:tc>
            </w:tr>
            <w:tr w:rsidR="00D06B1A" w:rsidTr="00682BF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06B1A" w:rsidRDefault="00D06B1A" w:rsidP="00682BF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599180"/>
                        <wp:effectExtent l="0" t="0" r="0" b="127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9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06B1A" w:rsidRPr="004D2956" w:rsidRDefault="00D06B1A" w:rsidP="00682BF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Part1-Static 1-Displacement-Displacement1</w:t>
                  </w:r>
                </w:p>
              </w:tc>
            </w:tr>
          </w:tbl>
          <w:p w:rsidR="00D06B1A" w:rsidRDefault="00D06B1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D06B1A" w:rsidTr="00682BF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06B1A" w:rsidRDefault="00D06B1A" w:rsidP="00682BFB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06B1A" w:rsidRDefault="00D06B1A" w:rsidP="00682BF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06B1A" w:rsidRDefault="00D06B1A" w:rsidP="00682BF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D06B1A" w:rsidRDefault="00D06B1A" w:rsidP="00682BF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D06B1A" w:rsidTr="00682BF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06B1A" w:rsidRPr="004D2956" w:rsidRDefault="00D06B1A" w:rsidP="00682BF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06B1A" w:rsidRPr="004D2956" w:rsidRDefault="00D06B1A" w:rsidP="00682B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06B1A" w:rsidRDefault="00D06B1A" w:rsidP="00682B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1.003e-03</w:t>
                  </w:r>
                </w:p>
                <w:p w:rsidR="00D06B1A" w:rsidRPr="004D2956" w:rsidRDefault="00D06B1A" w:rsidP="00682B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1747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06B1A" w:rsidRDefault="00D06B1A" w:rsidP="00682B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7.432e-02</w:t>
                  </w:r>
                </w:p>
                <w:p w:rsidR="00D06B1A" w:rsidRPr="004D2956" w:rsidRDefault="00D06B1A" w:rsidP="00682B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2109</w:t>
                  </w:r>
                </w:p>
              </w:tc>
            </w:tr>
            <w:tr w:rsidR="00D06B1A" w:rsidTr="00682BF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06B1A" w:rsidRDefault="00D06B1A" w:rsidP="00682BF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599180"/>
                        <wp:effectExtent l="0" t="0" r="0" b="127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9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06B1A" w:rsidRPr="004D2956" w:rsidRDefault="00D06B1A" w:rsidP="00682BF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Part1-Static 1-Strain-Strain1</w:t>
                  </w:r>
                </w:p>
              </w:tc>
            </w:tr>
          </w:tbl>
          <w:p w:rsidR="00D06B1A" w:rsidRDefault="00D06B1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020"/>
              <w:gridCol w:w="7734"/>
            </w:tblGrid>
            <w:tr w:rsidR="00D06B1A" w:rsidTr="009A1E0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06B1A" w:rsidRDefault="00D06B1A" w:rsidP="00682BFB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06B1A" w:rsidRDefault="00D06B1A" w:rsidP="00682BF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D06B1A" w:rsidTr="000900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06B1A" w:rsidRPr="004D2956" w:rsidRDefault="00D06B1A" w:rsidP="00682BF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Design Insight1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06B1A" w:rsidRPr="004D2956" w:rsidRDefault="00D06B1A" w:rsidP="00682BF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Design Insight</w:t>
                  </w:r>
                </w:p>
              </w:tc>
            </w:tr>
            <w:tr w:rsidR="00D06B1A" w:rsidTr="00682BFB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06B1A" w:rsidRDefault="00D06B1A" w:rsidP="00682BF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599180"/>
                        <wp:effectExtent l="0" t="0" r="0" b="127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99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06B1A" w:rsidRPr="004D2956" w:rsidRDefault="00D06B1A" w:rsidP="00682BF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Part1-Static 1-Design Insight-Design Insight1</w:t>
                  </w:r>
                </w:p>
              </w:tc>
            </w:tr>
          </w:tbl>
          <w:p w:rsidR="00D06B1A" w:rsidRPr="000B04D4" w:rsidRDefault="00D06B1A" w:rsidP="000A7C6B"/>
          <w:bookmarkEnd w:id="22"/>
          <w:bookmarkEnd w:id="23"/>
          <w:bookmarkEnd w:id="24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D06B1A" w:rsidP="00D06B1A">
            <w:pPr>
              <w:pStyle w:val="Heading1"/>
            </w:pPr>
            <w:bookmarkStart w:id="26" w:name="_Toc174726618"/>
            <w:r>
              <w:t>Conclusion</w:t>
            </w:r>
            <w:bookmarkEnd w:id="26"/>
          </w:p>
        </w:tc>
      </w:tr>
    </w:tbl>
    <w:p w:rsidR="00AC3438" w:rsidRPr="00AC3438" w:rsidRDefault="00AC3438" w:rsidP="00FE0924">
      <w:bookmarkStart w:id="27" w:name="_GoBack"/>
      <w:bookmarkEnd w:id="27"/>
    </w:p>
    <w:sectPr w:rsidR="00AC3438" w:rsidRPr="00AC3438" w:rsidSect="00D06B1A">
      <w:footerReference w:type="default" r:id="rId17"/>
      <w:footerReference w:type="first" r:id="rId18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6B1A" w:rsidRDefault="00D06B1A" w:rsidP="00F25CD7">
      <w:pPr>
        <w:spacing w:after="0" w:line="240" w:lineRule="auto"/>
      </w:pPr>
      <w:r>
        <w:separator/>
      </w:r>
    </w:p>
  </w:endnote>
  <w:endnote w:type="continuationSeparator" w:id="0">
    <w:p w:rsidR="00D06B1A" w:rsidRDefault="00D06B1A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FD315C" w:rsidTr="003E1AE9">
      <w:tc>
        <w:tcPr>
          <w:tcW w:w="867" w:type="pct"/>
        </w:tcPr>
        <w:p w:rsidR="00FD315C" w:rsidRDefault="00FD315C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7A376D1" wp14:editId="7511EDF7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FD315C" w:rsidRDefault="00D06B1A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FD315C" w:rsidRDefault="00D06B1A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Part1</w:t>
          </w:r>
        </w:p>
      </w:tc>
      <w:tc>
        <w:tcPr>
          <w:tcW w:w="0" w:type="auto"/>
          <w:vAlign w:val="bottom"/>
        </w:tcPr>
        <w:p w:rsidR="00FD315C" w:rsidRDefault="00FD315C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06B1A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</w:tc>
    </w:tr>
  </w:tbl>
  <w:p w:rsidR="00FD315C" w:rsidRPr="00BF0BC4" w:rsidRDefault="00FD315C" w:rsidP="00BF0B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FD315C" w:rsidTr="00BF0BC4">
      <w:tc>
        <w:tcPr>
          <w:tcW w:w="1908" w:type="dxa"/>
        </w:tcPr>
        <w:p w:rsidR="00FD315C" w:rsidRDefault="00FD315C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1236490" wp14:editId="45D599B1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FD315C" w:rsidRDefault="00D06B1A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FD315C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FD315C" w:rsidRDefault="00D06B1A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Part1</w:t>
          </w:r>
        </w:p>
      </w:tc>
      <w:tc>
        <w:tcPr>
          <w:tcW w:w="360" w:type="dxa"/>
          <w:vAlign w:val="bottom"/>
        </w:tcPr>
        <w:p w:rsidR="00FD315C" w:rsidRDefault="00FD315C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06B1A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FD315C" w:rsidRPr="00F25CD7" w:rsidRDefault="00FD315C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6B1A" w:rsidRDefault="00D06B1A" w:rsidP="00F25CD7">
      <w:pPr>
        <w:spacing w:after="0" w:line="240" w:lineRule="auto"/>
      </w:pPr>
      <w:r>
        <w:separator/>
      </w:r>
    </w:p>
  </w:footnote>
  <w:footnote w:type="continuationSeparator" w:id="0">
    <w:p w:rsidR="00D06B1A" w:rsidRDefault="00D06B1A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B1A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1DA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B59BF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97E8E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62B6"/>
    <w:rsid w:val="009E7C50"/>
    <w:rsid w:val="009E7F81"/>
    <w:rsid w:val="009F13F1"/>
    <w:rsid w:val="009F39F8"/>
    <w:rsid w:val="009F4372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1AE2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D87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D540D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6B1A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2EE8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D315C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82775E-E62E-4014-BD80-72A7C6025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0</TotalTime>
  <Pages>9</Pages>
  <Words>715</Words>
  <Characters>4077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4783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HP</dc:creator>
  <cp:lastModifiedBy>HP</cp:lastModifiedBy>
  <cp:revision>1</cp:revision>
  <dcterms:created xsi:type="dcterms:W3CDTF">2024-08-16T15:49:00Z</dcterms:created>
  <dcterms:modified xsi:type="dcterms:W3CDTF">2024-08-16T15:49:00Z</dcterms:modified>
</cp:coreProperties>
</file>