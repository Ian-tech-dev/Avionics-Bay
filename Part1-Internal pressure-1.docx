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0C1E1B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224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0C1E1B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Part1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0C1E1B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July 12, 2024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0C1E1B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Internal pressure</w:t>
                  </w:r>
                </w:p>
                <w:p w:rsidR="00B77317" w:rsidRPr="006A441F" w:rsidRDefault="000C1E1B" w:rsidP="000C1E1B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0C1E1B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0C1E1B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71691572" w:history="1">
                        <w:r w:rsidR="000C1E1B" w:rsidRPr="00C82912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0C1E1B">
                          <w:rPr>
                            <w:noProof/>
                            <w:webHidden/>
                          </w:rPr>
                          <w:tab/>
                        </w:r>
                        <w:r w:rsidR="000C1E1B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0C1E1B">
                          <w:rPr>
                            <w:noProof/>
                            <w:webHidden/>
                          </w:rPr>
                          <w:instrText xml:space="preserve"> PAGEREF _Toc171691572 \h </w:instrText>
                        </w:r>
                        <w:r w:rsidR="000C1E1B">
                          <w:rPr>
                            <w:noProof/>
                            <w:webHidden/>
                          </w:rPr>
                        </w:r>
                        <w:r w:rsidR="000C1E1B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0C1E1B">
                          <w:rPr>
                            <w:noProof/>
                            <w:webHidden/>
                          </w:rPr>
                          <w:t>1</w:t>
                        </w:r>
                        <w:r w:rsidR="000C1E1B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73" w:history="1">
                        <w:r w:rsidRPr="00C82912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74" w:history="1">
                        <w:r w:rsidRPr="00C82912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75" w:history="1">
                        <w:r w:rsidRPr="00C82912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76" w:history="1">
                        <w:r w:rsidRPr="00C82912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77" w:history="1">
                        <w:r w:rsidRPr="00C82912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78" w:history="1">
                        <w:r w:rsidRPr="00C82912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79" w:history="1">
                        <w:r w:rsidRPr="00C82912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80" w:history="1">
                        <w:r w:rsidRPr="00C82912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81" w:history="1">
                        <w:r w:rsidRPr="00C82912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82" w:history="1">
                        <w:r w:rsidRPr="00C82912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83" w:history="1">
                        <w:r w:rsidRPr="00C82912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84" w:history="1">
                        <w:r w:rsidRPr="00C82912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_Toc171691584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85" w:history="1">
                        <w:r w:rsidRPr="00C82912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_Toc171691585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0C1E1B" w:rsidRDefault="000C1E1B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1691586" w:history="1">
                        <w:r w:rsidRPr="00C82912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_Toc171691586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0C1E1B" w:rsidP="00C27B5D">
            <w:pPr>
              <w:pStyle w:val="Heading1"/>
              <w:outlineLvl w:val="0"/>
            </w:pPr>
            <w:bookmarkStart w:id="0" w:name="_Toc171691572"/>
            <w:r>
              <w:t>Description</w:t>
            </w:r>
            <w:bookmarkEnd w:id="0"/>
          </w:p>
          <w:p w:rsidR="00F448BC" w:rsidRPr="00E65D6E" w:rsidRDefault="000C1E1B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0C1E1B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71691573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0C1E1B" w:rsidP="00FF408C">
            <w:pPr>
              <w:pStyle w:val="Heading1"/>
              <w:outlineLvl w:val="0"/>
            </w:pPr>
            <w:bookmarkStart w:id="5" w:name="_Toc171691574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0C1E1B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288030"/>
                              <wp:effectExtent l="0" t="0" r="3810" b="762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88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0C1E1B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</w:t>
                  </w:r>
                </w:p>
                <w:p w:rsidR="00C16188" w:rsidRDefault="000C1E1B" w:rsidP="000C1E1B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0C1E1B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1E1B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0C1E1B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Boss-Extrude3</w:t>
                  </w:r>
                </w:p>
                <w:p w:rsidR="004B3022" w:rsidRPr="0044448A" w:rsidRDefault="000C1E1B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6075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0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C1E1B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Mass:2.76629 kg</w:t>
                  </w:r>
                </w:p>
                <w:p w:rsidR="000C1E1B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Volume:0.00102455 m^3</w:t>
                  </w:r>
                </w:p>
                <w:p w:rsidR="000C1E1B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:rsidR="000C1E1B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Weight:27.1096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C1E1B" w:rsidRDefault="000C1E1B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0C1E1B" w:rsidP="00B35001">
            <w:pPr>
              <w:pStyle w:val="Heading1"/>
              <w:outlineLvl w:val="0"/>
            </w:pPr>
            <w:bookmarkStart w:id="6" w:name="_Toc171691575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1"/>
              <w:gridCol w:w="5383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0C1E1B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Internal pressure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(c:\users\hp\appdata\local\temp)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0C1E1B" w:rsidP="000A7C6B">
            <w:pPr>
              <w:pStyle w:val="Heading1"/>
              <w:outlineLvl w:val="0"/>
            </w:pPr>
            <w:bookmarkStart w:id="7" w:name="_Toc171691576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0C1E1B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0C1E1B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0C1E1B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0C1E1B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7169157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C1E1B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C1E1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0C1E1B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0C1E1B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170305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70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 Alloy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5.51485e+07 N/m^2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1.24084e+08 N/m^2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2.6e+10 N/m^2</w:t>
                        </w:r>
                      </w:p>
                    </w:tc>
                  </w:tr>
                  <w:tr w:rsidR="000C1E1B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0C1E1B" w:rsidRDefault="000C1E1B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1(Boss-Extrude3)(Part1)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0C1E1B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0C1E1B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71691578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0C1E1B" w:rsidTr="00A00F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0C1E1B" w:rsidRPr="004E282D" w:rsidRDefault="000C1E1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0C1E1B" w:rsidRPr="004E282D" w:rsidRDefault="000C1E1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0C1E1B" w:rsidRPr="004E282D" w:rsidRDefault="000C1E1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0C1E1B" w:rsidTr="00C727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0C1E1B" w:rsidRPr="00AD5FBA" w:rsidRDefault="000C1E1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0C1E1B" w:rsidRPr="006208CB" w:rsidRDefault="000C1E1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08902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89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0C1E1B" w:rsidRPr="00BE6656" w:rsidRDefault="000C1E1B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0C1E1B" w:rsidRPr="00154A1A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1E1B" w:rsidRDefault="000C1E1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1E1B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0C1E1B" w:rsidRPr="004C6DEB" w:rsidRDefault="000C1E1B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0C1E1B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0C1E1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0C1E1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0C1E1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0C1E1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0C1E1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0C1E1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0.00198722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-0.000856847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-0.00424206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0.00476218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0C1E1B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0C1E1B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C1E1B" w:rsidTr="001054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C1E1B" w:rsidRPr="004E282D" w:rsidRDefault="000C1E1B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C1E1B" w:rsidRPr="004E282D" w:rsidRDefault="000C1E1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0C1E1B" w:rsidRPr="004E282D" w:rsidRDefault="000C1E1B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C1E1B" w:rsidTr="00B20F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0C1E1B" w:rsidRPr="00F42DD1" w:rsidRDefault="000C1E1B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Pressure-1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0C1E1B" w:rsidRPr="006208CB" w:rsidRDefault="000C1E1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2210"/>
                        <wp:effectExtent l="0" t="0" r="0" b="889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2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0C1E1B" w:rsidRPr="00BE6656" w:rsidRDefault="000C1E1B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0C1E1B" w:rsidRPr="00B77EA3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1E1B" w:rsidRDefault="000C1E1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1E1B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Normal to selected face</w:t>
                        </w:r>
                      </w:p>
                    </w:tc>
                  </w:tr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1E1B" w:rsidRDefault="000C1E1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1E1B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26,000</w:t>
                        </w:r>
                      </w:p>
                    </w:tc>
                  </w:tr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1E1B" w:rsidRDefault="000C1E1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1E1B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N/m^2</w:t>
                        </w:r>
                      </w:p>
                    </w:tc>
                  </w:tr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1E1B" w:rsidRDefault="000C1E1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Phase Angle: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1E1B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  <w:tr w:rsidR="000C1E1B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0C1E1B" w:rsidRDefault="000C1E1B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0C1E1B" w:rsidRDefault="000C1E1B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deg</w:t>
                        </w:r>
                      </w:p>
                    </w:tc>
                  </w:tr>
                </w:tbl>
                <w:p w:rsidR="000C1E1B" w:rsidRDefault="000C1E1B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171691579"/>
            <w:r w:rsidR="000C1E1B">
              <w:t>Connector Definitions</w:t>
            </w:r>
            <w:bookmarkEnd w:id="13"/>
          </w:p>
          <w:p w:rsidR="00132707" w:rsidRDefault="000C1E1B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D72EE8" w:rsidRDefault="00D72EE8" w:rsidP="00D72EE8"/>
          <w:p w:rsidR="00D72EE8" w:rsidRPr="009C0A33" w:rsidRDefault="00D72EE8" w:rsidP="00D72EE8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0C1E1B" w:rsidP="000A7C6B">
            <w:pPr>
              <w:pStyle w:val="Heading1"/>
              <w:outlineLvl w:val="0"/>
            </w:pPr>
            <w:bookmarkStart w:id="14" w:name="_Toc171691580"/>
            <w:r>
              <w:t>Interaction Information</w:t>
            </w:r>
            <w:bookmarkEnd w:id="14"/>
          </w:p>
          <w:p w:rsidR="00104BD8" w:rsidRDefault="000C1E1B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0C1E1B" w:rsidP="000A7C6B">
            <w:pPr>
              <w:pStyle w:val="Heading1"/>
              <w:outlineLvl w:val="0"/>
            </w:pPr>
            <w:bookmarkStart w:id="15" w:name="_Toc171691581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0C1E1B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0C1E1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0C1E1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0C1E1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0C1E1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11.3107 mm</w:t>
                  </w:r>
                </w:p>
              </w:tc>
            </w:tr>
            <w:tr w:rsidR="000C1E1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11.3107 mm</w:t>
                  </w:r>
                </w:p>
              </w:tc>
            </w:tr>
            <w:tr w:rsidR="000C1E1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0C1E1B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0C1E1B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0C1E1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22298</w:t>
                  </w:r>
                </w:p>
              </w:tc>
            </w:tr>
            <w:tr w:rsidR="000C1E1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12411</w:t>
                  </w:r>
                </w:p>
              </w:tc>
            </w:tr>
            <w:tr w:rsidR="000C1E1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11.618</w:t>
                  </w:r>
                </w:p>
              </w:tc>
            </w:tr>
            <w:tr w:rsidR="000C1E1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43.9</w:t>
                  </w:r>
                </w:p>
              </w:tc>
            </w:tr>
            <w:tr w:rsidR="000C1E1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0.113</w:t>
                  </w:r>
                </w:p>
              </w:tc>
            </w:tr>
            <w:tr w:rsidR="000C1E1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0C1E1B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00:00:04</w:t>
                  </w:r>
                </w:p>
              </w:tc>
            </w:tr>
            <w:tr w:rsidR="000C1E1B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0C1E1B" w:rsidRDefault="000C1E1B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CYCLOTRON</w:t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0C1E1B" w:rsidP="000A7C6B">
            <w:pPr>
              <w:pStyle w:val="Heading1"/>
              <w:outlineLvl w:val="0"/>
            </w:pPr>
            <w:bookmarkStart w:id="16" w:name="_Toc171691582"/>
            <w:r>
              <w:lastRenderedPageBreak/>
              <w:t>Sensor Details</w:t>
            </w:r>
            <w:bookmarkEnd w:id="16"/>
          </w:p>
          <w:p w:rsidR="002C53F9" w:rsidRPr="00F077CB" w:rsidRDefault="000C1E1B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0C1E1B" w:rsidP="000A7C6B">
            <w:pPr>
              <w:pStyle w:val="Heading1"/>
              <w:outlineLvl w:val="0"/>
            </w:pPr>
            <w:bookmarkStart w:id="17" w:name="_Toc171691583"/>
            <w:r>
              <w:t>Resultant Forces</w:t>
            </w:r>
            <w:bookmarkEnd w:id="17"/>
          </w:p>
          <w:p w:rsidR="005F5B79" w:rsidRPr="000B04D4" w:rsidRDefault="000C1E1B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C1E1B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0.00198722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-0.000856847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-0.00424206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0.00476218</w:t>
                  </w:r>
                </w:p>
              </w:tc>
            </w:tr>
          </w:tbl>
          <w:p w:rsidR="005F5B79" w:rsidRPr="000B04D4" w:rsidRDefault="000C1E1B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C1E1B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0C1E1B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0C1E1B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0C1E1B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0C1E1B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0C1E1B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0.725418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-0.164213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0.217702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0.774978</w:t>
                  </w:r>
                </w:p>
              </w:tc>
            </w:tr>
          </w:tbl>
          <w:p w:rsidR="00C6072D" w:rsidRPr="000B04D4" w:rsidRDefault="000C1E1B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0C1E1B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0C1E1B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0C1E1B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0C1E1B" w:rsidRDefault="000C1E1B" w:rsidP="000C1E1B">
            <w:pPr>
              <w:pStyle w:val="Heading1"/>
            </w:pPr>
            <w:bookmarkStart w:id="21" w:name="_Toc171691584"/>
            <w:r>
              <w:t>Beams</w:t>
            </w:r>
            <w:bookmarkEnd w:id="21"/>
          </w:p>
          <w:p w:rsidR="00EC2432" w:rsidRDefault="000C1E1B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0C1E1B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71691585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34"/>
              <w:gridCol w:w="2889"/>
              <w:gridCol w:w="2776"/>
              <w:gridCol w:w="2755"/>
            </w:tblGrid>
            <w:tr w:rsidR="000C1E1B" w:rsidTr="00902C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C1E1B" w:rsidTr="00902C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Pr="004D2956" w:rsidRDefault="000C1E1B" w:rsidP="00902C6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5.334e+02N/m^2</w:t>
                  </w:r>
                </w:p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3890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1.008e+06N/m^2</w:t>
                  </w:r>
                </w:p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2013</w:t>
                  </w:r>
                </w:p>
              </w:tc>
            </w:tr>
            <w:tr w:rsidR="000C1E1B" w:rsidTr="00902C6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C1E1B" w:rsidRDefault="000C1E1B" w:rsidP="00902C6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99180"/>
                        <wp:effectExtent l="0" t="0" r="0" b="127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1E1B" w:rsidRPr="004D2956" w:rsidRDefault="000C1E1B" w:rsidP="00902C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Part1-Internal pressure-Stress-Stress1</w:t>
                  </w:r>
                </w:p>
              </w:tc>
            </w:tr>
          </w:tbl>
          <w:p w:rsidR="000C1E1B" w:rsidRDefault="000C1E1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56"/>
              <w:gridCol w:w="3302"/>
              <w:gridCol w:w="2550"/>
              <w:gridCol w:w="2146"/>
            </w:tblGrid>
            <w:tr w:rsidR="000C1E1B" w:rsidTr="00902C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C1E1B" w:rsidTr="00902C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Pr="004D2956" w:rsidRDefault="000C1E1B" w:rsidP="00902C6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1.698e-03mm</w:t>
                  </w:r>
                </w:p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18154</w:t>
                  </w:r>
                </w:p>
              </w:tc>
            </w:tr>
            <w:tr w:rsidR="000C1E1B" w:rsidTr="00902C6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C1E1B" w:rsidRDefault="000C1E1B" w:rsidP="00902C6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599180"/>
                        <wp:effectExtent l="0" t="0" r="0" b="127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1E1B" w:rsidRPr="004D2956" w:rsidRDefault="000C1E1B" w:rsidP="00902C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Part1-Internal pressure-Displacement-Displacement1</w:t>
                  </w:r>
                </w:p>
              </w:tc>
            </w:tr>
          </w:tbl>
          <w:p w:rsidR="000C1E1B" w:rsidRDefault="000C1E1B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0C1E1B" w:rsidTr="00902C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0C1E1B" w:rsidRDefault="000C1E1B" w:rsidP="00902C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C1E1B" w:rsidTr="00902C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Pr="004D2956" w:rsidRDefault="000C1E1B" w:rsidP="00902C6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1.026e-08</w:t>
                  </w:r>
                </w:p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531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0C1E1B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1.232e-05</w:t>
                  </w:r>
                </w:p>
                <w:p w:rsidR="000C1E1B" w:rsidRPr="004D2956" w:rsidRDefault="000C1E1B" w:rsidP="00902C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10891</w:t>
                  </w:r>
                </w:p>
              </w:tc>
            </w:tr>
            <w:tr w:rsidR="000C1E1B" w:rsidTr="00902C6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0C1E1B" w:rsidRDefault="000C1E1B" w:rsidP="00902C6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99180"/>
                        <wp:effectExtent l="0" t="0" r="0" b="127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1E1B" w:rsidRPr="004D2956" w:rsidRDefault="000C1E1B" w:rsidP="00902C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Part1-Internal pressure-Strain-Strain1</w:t>
                  </w:r>
                </w:p>
              </w:tc>
            </w:tr>
          </w:tbl>
          <w:p w:rsidR="000C1E1B" w:rsidRPr="000B04D4" w:rsidRDefault="000C1E1B" w:rsidP="000A7C6B"/>
          <w:bookmarkEnd w:id="22"/>
          <w:bookmarkEnd w:id="23"/>
          <w:bookmarkEnd w:id="24"/>
          <w:p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0C1E1B" w:rsidTr="00902C69">
              <w:tc>
                <w:tcPr>
                  <w:tcW w:w="5000" w:type="pct"/>
                  <w:vAlign w:val="center"/>
                </w:tcPr>
                <w:p w:rsidR="000C1E1B" w:rsidRDefault="000C1E1B" w:rsidP="00902C69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</w:rPr>
                    <w:drawing>
                      <wp:inline distT="0" distB="0" distL="0" distR="0" wp14:anchorId="4AB8FB05" wp14:editId="3582B8B2">
                        <wp:extent cx="6858000" cy="421513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215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C1E1B" w:rsidTr="00902C69">
              <w:tc>
                <w:tcPr>
                  <w:tcW w:w="5000" w:type="pct"/>
                </w:tcPr>
                <w:p w:rsidR="000C1E1B" w:rsidRDefault="000C1E1B" w:rsidP="00902C69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0C1E1B" w:rsidRPr="00145DDC" w:rsidRDefault="000C1E1B" w:rsidP="00902C69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0C1E1B" w:rsidP="000C1E1B">
            <w:pPr>
              <w:pStyle w:val="Heading1"/>
            </w:pPr>
            <w:bookmarkStart w:id="26" w:name="_Toc171691586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0C1E1B">
      <w:footerReference w:type="defaul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E1B" w:rsidRDefault="000C1E1B" w:rsidP="00F25CD7">
      <w:pPr>
        <w:spacing w:after="0" w:line="240" w:lineRule="auto"/>
      </w:pPr>
      <w:r>
        <w:separator/>
      </w:r>
    </w:p>
  </w:endnote>
  <w:endnote w:type="continuationSeparator" w:id="0">
    <w:p w:rsidR="000C1E1B" w:rsidRDefault="000C1E1B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FD315C" w:rsidTr="003E1AE9">
      <w:tc>
        <w:tcPr>
          <w:tcW w:w="867" w:type="pct"/>
        </w:tcPr>
        <w:p w:rsidR="00FD315C" w:rsidRDefault="00FD315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C79B685" wp14:editId="345BB681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FD315C" w:rsidRDefault="000C1E1B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FD315C" w:rsidRDefault="000C1E1B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0" w:type="auto"/>
          <w:vAlign w:val="bottom"/>
        </w:tcPr>
        <w:p w:rsidR="00FD315C" w:rsidRDefault="00FD315C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C1E1B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FD315C" w:rsidRPr="00BF0BC4" w:rsidRDefault="00FD315C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:rsidTr="00BF0BC4">
      <w:tc>
        <w:tcPr>
          <w:tcW w:w="1908" w:type="dxa"/>
        </w:tcPr>
        <w:p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1812909" wp14:editId="63100DFE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FD315C" w:rsidRDefault="000C1E1B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FD315C" w:rsidRDefault="000C1E1B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360" w:type="dxa"/>
          <w:vAlign w:val="bottom"/>
        </w:tcPr>
        <w:p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C1E1B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E1B" w:rsidRDefault="000C1E1B" w:rsidP="00F25CD7">
      <w:pPr>
        <w:spacing w:after="0" w:line="240" w:lineRule="auto"/>
      </w:pPr>
      <w:r>
        <w:separator/>
      </w:r>
    </w:p>
  </w:footnote>
  <w:footnote w:type="continuationSeparator" w:id="0">
    <w:p w:rsidR="000C1E1B" w:rsidRDefault="000C1E1B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E1B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1E1B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315C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5ECFBF-0156-4657-81C0-FFF34C4D2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9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HP</dc:creator>
  <cp:lastModifiedBy>HP</cp:lastModifiedBy>
  <cp:revision>1</cp:revision>
  <dcterms:created xsi:type="dcterms:W3CDTF">2024-07-12T12:45:00Z</dcterms:created>
  <dcterms:modified xsi:type="dcterms:W3CDTF">2024-07-12T12:45:00Z</dcterms:modified>
</cp:coreProperties>
</file>